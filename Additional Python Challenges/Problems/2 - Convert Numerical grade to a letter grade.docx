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614D" w:rsidRPr="00DB614D" w:rsidRDefault="00DB614D" w:rsidP="00DB614D">
      <w:pPr>
        <w:jc w:val="center"/>
        <w:rPr>
          <w:b/>
          <w:sz w:val="36"/>
        </w:rPr>
      </w:pPr>
      <w:r w:rsidRPr="00DB614D">
        <w:rPr>
          <w:b/>
          <w:sz w:val="36"/>
        </w:rPr>
        <w:t>Convert Numerical grade to a letter grade.</w:t>
      </w:r>
    </w:p>
    <w:p w:rsidR="00DB614D" w:rsidRDefault="00DB614D" w:rsidP="00DB614D"/>
    <w:p w:rsidR="00DB614D" w:rsidRDefault="00DB614D" w:rsidP="00DB614D">
      <w:r w:rsidRPr="00DB614D">
        <w:t xml:space="preserve">Let’s do a small example. Let’s say I want to make a piece of code that converts from a numerical grade (1-100) to a letter grade (A, B, C, D, F). </w:t>
      </w:r>
    </w:p>
    <w:p w:rsidR="00DB614D" w:rsidRDefault="00DB614D" w:rsidP="00DB614D"/>
    <w:p w:rsidR="00DB614D" w:rsidRDefault="00DB614D" w:rsidP="00DB614D">
      <w:r>
        <w:t xml:space="preserve">Exercise </w:t>
      </w:r>
    </w:p>
    <w:p w:rsidR="00DB614D" w:rsidRDefault="00DB614D" w:rsidP="00DB614D">
      <w:pPr>
        <w:pStyle w:val="ListParagraph"/>
        <w:numPr>
          <w:ilvl w:val="0"/>
          <w:numId w:val="2"/>
        </w:numPr>
      </w:pPr>
      <w:r>
        <w:t>Solve using an If Else statement</w:t>
      </w:r>
    </w:p>
    <w:p w:rsidR="00DB614D" w:rsidRDefault="00DB614D" w:rsidP="00DB614D">
      <w:pPr>
        <w:pStyle w:val="ListParagraph"/>
        <w:numPr>
          <w:ilvl w:val="0"/>
          <w:numId w:val="2"/>
        </w:numPr>
      </w:pPr>
      <w:r>
        <w:t>Solve using a Case statement</w:t>
      </w:r>
    </w:p>
    <w:p w:rsidR="00DB614D" w:rsidRPr="00DB614D" w:rsidRDefault="00DB614D" w:rsidP="00DB614D"/>
    <w:p w:rsidR="00837C58" w:rsidRPr="004D6FDD" w:rsidRDefault="00837C58" w:rsidP="004D6FDD">
      <w:bookmarkStart w:id="0" w:name="_GoBack"/>
      <w:bookmarkEnd w:id="0"/>
    </w:p>
    <w:sectPr w:rsidR="00837C58" w:rsidRPr="004D6FDD" w:rsidSect="00407645">
      <w:footerReference w:type="default" r:id="rId8"/>
      <w:pgSz w:w="15840" w:h="12240" w:orient="landscape"/>
      <w:pgMar w:top="1800" w:right="1440" w:bottom="1800" w:left="1440" w:header="720" w:footer="844" w:gutter="0"/>
      <w:pgBorders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614D" w:rsidRDefault="00DB614D" w:rsidP="00407645">
      <w:r>
        <w:separator/>
      </w:r>
    </w:p>
  </w:endnote>
  <w:endnote w:type="continuationSeparator" w:id="0">
    <w:p w:rsidR="00DB614D" w:rsidRDefault="00DB614D" w:rsidP="004076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7645" w:rsidRDefault="00407645">
    <w:pPr>
      <w:pStyle w:val="Footer"/>
    </w:pPr>
    <w:r>
      <w:rPr>
        <w:noProof/>
      </w:rPr>
      <w:drawing>
        <wp:inline distT="0" distB="0" distL="0" distR="0" wp14:anchorId="141C5B7B" wp14:editId="1EEE3A3A">
          <wp:extent cx="1172937" cy="56989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-registered-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4953" cy="5708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614D" w:rsidRDefault="00DB614D" w:rsidP="00407645">
      <w:r>
        <w:separator/>
      </w:r>
    </w:p>
  </w:footnote>
  <w:footnote w:type="continuationSeparator" w:id="0">
    <w:p w:rsidR="00DB614D" w:rsidRDefault="00DB614D" w:rsidP="004076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1EB95EA1"/>
    <w:multiLevelType w:val="hybridMultilevel"/>
    <w:tmpl w:val="DD22E4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attachedTemplate r:id="rId1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614D"/>
    <w:rsid w:val="00407645"/>
    <w:rsid w:val="004D6FDD"/>
    <w:rsid w:val="00837C58"/>
    <w:rsid w:val="009A5312"/>
    <w:rsid w:val="00B71450"/>
    <w:rsid w:val="00DB6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764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7645"/>
  </w:style>
  <w:style w:type="paragraph" w:styleId="Footer">
    <w:name w:val="footer"/>
    <w:basedOn w:val="Normal"/>
    <w:link w:val="FooterChar"/>
    <w:uiPriority w:val="99"/>
    <w:unhideWhenUsed/>
    <w:rsid w:val="0040764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7645"/>
  </w:style>
  <w:style w:type="paragraph" w:styleId="BalloonText">
    <w:name w:val="Balloon Text"/>
    <w:basedOn w:val="Normal"/>
    <w:link w:val="BalloonTextChar"/>
    <w:uiPriority w:val="99"/>
    <w:semiHidden/>
    <w:unhideWhenUsed/>
    <w:rsid w:val="0040764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7645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DB614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764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7645"/>
  </w:style>
  <w:style w:type="paragraph" w:styleId="Footer">
    <w:name w:val="footer"/>
    <w:basedOn w:val="Normal"/>
    <w:link w:val="FooterChar"/>
    <w:uiPriority w:val="99"/>
    <w:unhideWhenUsed/>
    <w:rsid w:val="0040764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7645"/>
  </w:style>
  <w:style w:type="paragraph" w:styleId="BalloonText">
    <w:name w:val="Balloon Text"/>
    <w:basedOn w:val="Normal"/>
    <w:link w:val="BalloonTextChar"/>
    <w:uiPriority w:val="99"/>
    <w:semiHidden/>
    <w:unhideWhenUsed/>
    <w:rsid w:val="0040764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7645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DB61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31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3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:Users:madhurichanda:Library:Application%20Support:Microsoft:Office:User%20Templates:My%20Templates:Templat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Templates.dotx</Template>
  <TotalTime>4</TotalTime>
  <Pages>1</Pages>
  <Words>39</Words>
  <Characters>228</Characters>
  <Application>Microsoft Macintosh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 Chanda</dc:creator>
  <cp:keywords/>
  <dc:description/>
  <cp:lastModifiedBy>Kalyan Chanda</cp:lastModifiedBy>
  <cp:revision>1</cp:revision>
  <dcterms:created xsi:type="dcterms:W3CDTF">2021-10-06T15:31:00Z</dcterms:created>
  <dcterms:modified xsi:type="dcterms:W3CDTF">2021-10-06T15:35:00Z</dcterms:modified>
</cp:coreProperties>
</file>