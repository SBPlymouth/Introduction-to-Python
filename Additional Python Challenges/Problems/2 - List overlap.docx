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CC91CE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Times" w:hAnsi="Times" w:cs="Times"/>
          <w:sz w:val="32"/>
          <w:szCs w:val="32"/>
        </w:rPr>
      </w:pPr>
      <w:r>
        <w:rPr>
          <w:rFonts w:ascii="Tahoma" w:hAnsi="Tahoma" w:cs="Tahoma"/>
          <w:b/>
          <w:bCs/>
          <w:sz w:val="56"/>
          <w:szCs w:val="56"/>
        </w:rPr>
        <w:t xml:space="preserve">List Overlap  </w:t>
      </w:r>
    </w:p>
    <w:p w14:paraId="45027B8E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Times" w:hAnsi="Times" w:cs="Times"/>
          <w:sz w:val="32"/>
          <w:szCs w:val="32"/>
        </w:rPr>
      </w:pPr>
    </w:p>
    <w:p w14:paraId="0B4AC9D6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Take two lists, say for example these two:</w:t>
      </w:r>
    </w:p>
    <w:p w14:paraId="4F2DC2A6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sz w:val="26"/>
          <w:szCs w:val="26"/>
        </w:rPr>
        <w:t>a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[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3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5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8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13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21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34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55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89</w:t>
      </w:r>
      <w:r>
        <w:rPr>
          <w:rFonts w:ascii="Courier" w:hAnsi="Courier" w:cs="Courier"/>
          <w:sz w:val="26"/>
          <w:szCs w:val="26"/>
        </w:rPr>
        <w:t>]</w:t>
      </w:r>
    </w:p>
    <w:p w14:paraId="29914514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sz w:val="26"/>
          <w:szCs w:val="26"/>
        </w:rPr>
        <w:t>b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[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3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4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5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6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7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8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9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10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13</w:t>
      </w:r>
      <w:r>
        <w:rPr>
          <w:rFonts w:ascii="Courier" w:hAnsi="Courier" w:cs="Courier"/>
          <w:sz w:val="26"/>
          <w:szCs w:val="26"/>
        </w:rPr>
        <w:t>]</w:t>
      </w:r>
    </w:p>
    <w:p w14:paraId="4513E3E3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14:paraId="271A4A37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proofErr w:type="gramStart"/>
      <w:r>
        <w:rPr>
          <w:rFonts w:ascii="Book Antiqua" w:hAnsi="Book Antiqua" w:cs="Book Antiqua"/>
          <w:sz w:val="32"/>
          <w:szCs w:val="32"/>
        </w:rPr>
        <w:t>and</w:t>
      </w:r>
      <w:proofErr w:type="gramEnd"/>
      <w:r>
        <w:rPr>
          <w:rFonts w:ascii="Book Antiqua" w:hAnsi="Book Antiqua" w:cs="Book Antiqua"/>
          <w:sz w:val="32"/>
          <w:szCs w:val="32"/>
        </w:rPr>
        <w:t xml:space="preserve"> write a program that returns a list that contains only the elements that are common between the lists (without duplicates). Make sure your program works on two lists of different sizes.</w:t>
      </w:r>
    </w:p>
    <w:p w14:paraId="369DF626" w14:textId="77777777" w:rsidR="004925C5" w:rsidRDefault="004925C5" w:rsidP="00FC5DF2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bookmarkStart w:id="0" w:name="_GoBack"/>
      <w:bookmarkEnd w:id="0"/>
    </w:p>
    <w:p w14:paraId="64F8E54C" w14:textId="77777777" w:rsidR="00FC5DF2" w:rsidRPr="00FC5DF2" w:rsidRDefault="00FC5DF2" w:rsidP="00FC5DF2">
      <w:pPr>
        <w:widowControl w:val="0"/>
        <w:autoSpaceDE w:val="0"/>
        <w:autoSpaceDN w:val="0"/>
        <w:adjustRightInd w:val="0"/>
        <w:rPr>
          <w:rFonts w:ascii="Book Antiqua" w:hAnsi="Book Antiqua" w:cs="Book Antiqua"/>
          <w:b/>
          <w:sz w:val="32"/>
          <w:szCs w:val="32"/>
        </w:rPr>
      </w:pPr>
      <w:r w:rsidRPr="00FC5DF2">
        <w:rPr>
          <w:rFonts w:ascii="Book Antiqua" w:hAnsi="Book Antiqua" w:cs="Book Antiqua"/>
          <w:b/>
          <w:sz w:val="32"/>
          <w:szCs w:val="32"/>
        </w:rPr>
        <w:t>Extras:</w:t>
      </w:r>
    </w:p>
    <w:p w14:paraId="3B81781D" w14:textId="77777777" w:rsidR="00FC5DF2" w:rsidRDefault="00FC5DF2" w:rsidP="00FC5DF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Randomly generate two lists to test this</w:t>
      </w:r>
    </w:p>
    <w:p w14:paraId="70E9D2C3" w14:textId="77777777" w:rsidR="00FC5DF2" w:rsidRDefault="00FC5DF2" w:rsidP="00FC5DF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Write this in one line of Python (don’t worry if you can’t figure this out at this point - we’ll get to it soon)</w:t>
      </w:r>
    </w:p>
    <w:p w14:paraId="55478810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</w:p>
    <w:p w14:paraId="343BA627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  <w:r>
        <w:rPr>
          <w:rFonts w:ascii="Tahoma" w:hAnsi="Tahoma" w:cs="Tahoma"/>
          <w:b/>
          <w:bCs/>
          <w:sz w:val="48"/>
          <w:szCs w:val="48"/>
        </w:rPr>
        <w:t>List properties</w:t>
      </w:r>
    </w:p>
    <w:p w14:paraId="6F6205EC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In other words, “things you can do with lists.”</w:t>
      </w:r>
    </w:p>
    <w:p w14:paraId="1E8A342F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One of the interesting things you can do with lists in Python is figure out whether something is inside the list or not. For example:</w:t>
      </w:r>
    </w:p>
    <w:p w14:paraId="3700B5E2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&gt;&gt;&gt; </w:t>
      </w:r>
      <w:proofErr w:type="gramStart"/>
      <w:r>
        <w:rPr>
          <w:rFonts w:ascii="Courier" w:hAnsi="Courier" w:cs="Courier"/>
          <w:sz w:val="26"/>
          <w:szCs w:val="26"/>
        </w:rPr>
        <w:t>a</w:t>
      </w:r>
      <w:proofErr w:type="gramEnd"/>
      <w:r>
        <w:rPr>
          <w:rFonts w:ascii="Courier" w:hAnsi="Courier" w:cs="Courier"/>
          <w:sz w:val="26"/>
          <w:szCs w:val="26"/>
        </w:rPr>
        <w:t xml:space="preserve"> = [5, 10, 15, 20]</w:t>
      </w:r>
    </w:p>
    <w:p w14:paraId="314E6B88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&gt;&gt;&gt; 10 in a</w:t>
      </w:r>
    </w:p>
    <w:p w14:paraId="287FFE60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True</w:t>
      </w:r>
    </w:p>
    <w:p w14:paraId="514E64AB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lastRenderedPageBreak/>
        <w:t xml:space="preserve">  &gt;&gt;&gt; 3 in a</w:t>
      </w:r>
    </w:p>
    <w:p w14:paraId="4778CC03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False</w:t>
      </w:r>
    </w:p>
    <w:p w14:paraId="00376B68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You can of course use this in loops, conditionals, and any other programming constructs.</w:t>
      </w:r>
    </w:p>
    <w:p w14:paraId="69201FDD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</w:p>
    <w:p w14:paraId="10734C23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spellStart"/>
      <w:proofErr w:type="gramStart"/>
      <w:r>
        <w:rPr>
          <w:rFonts w:ascii="Courier" w:hAnsi="Courier" w:cs="Courier"/>
          <w:sz w:val="26"/>
          <w:szCs w:val="26"/>
        </w:rPr>
        <w:t>list</w:t>
      </w:r>
      <w:proofErr w:type="gramEnd"/>
      <w:r>
        <w:rPr>
          <w:rFonts w:ascii="Courier" w:hAnsi="Courier" w:cs="Courier"/>
          <w:sz w:val="26"/>
          <w:szCs w:val="26"/>
        </w:rPr>
        <w:t>_of_students</w:t>
      </w:r>
      <w:proofErr w:type="spell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[</w:t>
      </w:r>
      <w:r>
        <w:rPr>
          <w:rFonts w:ascii="Courier" w:hAnsi="Courier" w:cs="Courier"/>
          <w:color w:val="D20035"/>
          <w:sz w:val="26"/>
          <w:szCs w:val="26"/>
        </w:rPr>
        <w:t>"Michele"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D20035"/>
          <w:sz w:val="26"/>
          <w:szCs w:val="26"/>
        </w:rPr>
        <w:t>"Sara"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D20035"/>
          <w:sz w:val="26"/>
          <w:szCs w:val="26"/>
        </w:rPr>
        <w:t>"Cassie"</w:t>
      </w:r>
      <w:r>
        <w:rPr>
          <w:rFonts w:ascii="Courier" w:hAnsi="Courier" w:cs="Courier"/>
          <w:sz w:val="26"/>
          <w:szCs w:val="26"/>
        </w:rPr>
        <w:t>]</w:t>
      </w:r>
    </w:p>
    <w:p w14:paraId="323C9D54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14:paraId="5A6C6559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sz w:val="26"/>
          <w:szCs w:val="26"/>
        </w:rPr>
        <w:t>name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color w:val="0E72A4"/>
          <w:sz w:val="26"/>
          <w:szCs w:val="26"/>
        </w:rPr>
        <w:t>input</w:t>
      </w:r>
      <w:r>
        <w:rPr>
          <w:rFonts w:ascii="Courier" w:hAnsi="Courier" w:cs="Courier"/>
          <w:sz w:val="26"/>
          <w:szCs w:val="26"/>
        </w:rPr>
        <w:t>(</w:t>
      </w:r>
      <w:r>
        <w:rPr>
          <w:rFonts w:ascii="Courier" w:hAnsi="Courier" w:cs="Courier"/>
          <w:color w:val="D20035"/>
          <w:sz w:val="26"/>
          <w:szCs w:val="26"/>
        </w:rPr>
        <w:t>"Type name to check: "</w:t>
      </w:r>
      <w:r>
        <w:rPr>
          <w:rFonts w:ascii="Courier" w:hAnsi="Courier" w:cs="Courier"/>
          <w:sz w:val="26"/>
          <w:szCs w:val="26"/>
        </w:rPr>
        <w:t>)</w:t>
      </w:r>
    </w:p>
    <w:p w14:paraId="0B78EC44" w14:textId="77777777" w:rsidR="00FC5DF2" w:rsidRDefault="00FC5DF2" w:rsidP="00FC5DF2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if</w:t>
      </w:r>
      <w:proofErr w:type="gramEnd"/>
      <w:r>
        <w:rPr>
          <w:rFonts w:ascii="Courier" w:hAnsi="Courier" w:cs="Courier"/>
          <w:sz w:val="26"/>
          <w:szCs w:val="26"/>
        </w:rPr>
        <w:t xml:space="preserve"> name </w:t>
      </w:r>
      <w:r>
        <w:rPr>
          <w:rFonts w:ascii="Courier" w:hAnsi="Courier" w:cs="Courier"/>
          <w:b/>
          <w:bCs/>
          <w:sz w:val="26"/>
          <w:szCs w:val="26"/>
        </w:rPr>
        <w:t>in</w:t>
      </w:r>
      <w:r>
        <w:rPr>
          <w:rFonts w:ascii="Courier" w:hAnsi="Courier" w:cs="Courier"/>
          <w:sz w:val="26"/>
          <w:szCs w:val="26"/>
        </w:rPr>
        <w:t xml:space="preserve"> </w:t>
      </w:r>
      <w:proofErr w:type="spellStart"/>
      <w:r>
        <w:rPr>
          <w:rFonts w:ascii="Courier" w:hAnsi="Courier" w:cs="Courier"/>
          <w:sz w:val="26"/>
          <w:szCs w:val="26"/>
        </w:rPr>
        <w:t>list_of_students</w:t>
      </w:r>
      <w:proofErr w:type="spellEnd"/>
      <w:r>
        <w:rPr>
          <w:rFonts w:ascii="Courier" w:hAnsi="Courier" w:cs="Courier"/>
          <w:sz w:val="26"/>
          <w:szCs w:val="26"/>
        </w:rPr>
        <w:t>:</w:t>
      </w:r>
    </w:p>
    <w:p w14:paraId="390C9384" w14:textId="77777777" w:rsidR="00837C58" w:rsidRPr="004D6FDD" w:rsidRDefault="00FC5DF2" w:rsidP="00FC5DF2">
      <w:r>
        <w:rPr>
          <w:rFonts w:ascii="Courier" w:hAnsi="Courier" w:cs="Courier"/>
          <w:sz w:val="26"/>
          <w:szCs w:val="26"/>
        </w:rPr>
        <w:t xml:space="preserve">   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</w:t>
      </w:r>
      <w:r>
        <w:rPr>
          <w:rFonts w:ascii="Courier" w:hAnsi="Courier" w:cs="Courier"/>
          <w:color w:val="D20035"/>
          <w:sz w:val="26"/>
          <w:szCs w:val="26"/>
        </w:rPr>
        <w:t>"This student is enrolled."</w:t>
      </w:r>
      <w:r>
        <w:rPr>
          <w:rFonts w:ascii="Courier" w:hAnsi="Courier" w:cs="Courier"/>
          <w:sz w:val="26"/>
          <w:szCs w:val="26"/>
        </w:rPr>
        <w:t>)</w:t>
      </w:r>
    </w:p>
    <w:sectPr w:rsidR="00837C58" w:rsidRPr="004D6FDD" w:rsidSect="00407645">
      <w:footerReference w:type="default" r:id="rId8"/>
      <w:pgSz w:w="15840" w:h="12240" w:orient="landscape"/>
      <w:pgMar w:top="1800" w:right="1440" w:bottom="1800" w:left="1440" w:header="720" w:footer="844" w:gutter="0"/>
      <w:pgBorders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6FDC67" w14:textId="77777777" w:rsidR="00FC5DF2" w:rsidRDefault="00FC5DF2" w:rsidP="00407645">
      <w:r>
        <w:separator/>
      </w:r>
    </w:p>
  </w:endnote>
  <w:endnote w:type="continuationSeparator" w:id="0">
    <w:p w14:paraId="550E5B2D" w14:textId="77777777" w:rsidR="00FC5DF2" w:rsidRDefault="00FC5DF2" w:rsidP="0040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C3DECB" w14:textId="77777777" w:rsidR="00407645" w:rsidRDefault="00407645">
    <w:pPr>
      <w:pStyle w:val="Footer"/>
    </w:pPr>
    <w:r>
      <w:rPr>
        <w:noProof/>
      </w:rPr>
      <w:drawing>
        <wp:inline distT="0" distB="0" distL="0" distR="0" wp14:anchorId="07A0964A" wp14:editId="36B24583">
          <wp:extent cx="1172937" cy="56989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-registered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4953" cy="57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840C3D" w14:textId="77777777" w:rsidR="00FC5DF2" w:rsidRDefault="00FC5DF2" w:rsidP="00407645">
      <w:r>
        <w:separator/>
      </w:r>
    </w:p>
  </w:footnote>
  <w:footnote w:type="continuationSeparator" w:id="0">
    <w:p w14:paraId="51195A3B" w14:textId="77777777" w:rsidR="00FC5DF2" w:rsidRDefault="00FC5DF2" w:rsidP="0040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DF2"/>
    <w:rsid w:val="00407645"/>
    <w:rsid w:val="004925C5"/>
    <w:rsid w:val="004D6FDD"/>
    <w:rsid w:val="00837C58"/>
    <w:rsid w:val="009A5312"/>
    <w:rsid w:val="00B71450"/>
    <w:rsid w:val="00FC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16B91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dhurichanda:Library:Application%20Support:Microsoft:Office:User%20Templates:My%20Templates: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Templates.dotx</Template>
  <TotalTime>3</TotalTime>
  <Pages>2</Pages>
  <Words>153</Words>
  <Characters>873</Characters>
  <Application>Microsoft Macintosh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2</cp:revision>
  <dcterms:created xsi:type="dcterms:W3CDTF">2021-10-06T15:37:00Z</dcterms:created>
  <dcterms:modified xsi:type="dcterms:W3CDTF">2021-10-06T15:45:00Z</dcterms:modified>
</cp:coreProperties>
</file>